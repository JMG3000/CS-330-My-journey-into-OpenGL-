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F64DD73" w:rsidP="56A341ED" w:rsidRDefault="0F64DD73" w14:paraId="1E450314" w14:textId="63E1EF68">
      <w:pPr>
        <w:pStyle w:val="Title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2114607F" w:rsidR="2A35FB3A">
        <w:rPr>
          <w:rFonts w:ascii="Times New Roman" w:hAnsi="Times New Roman" w:eastAsia="Times New Roman" w:cs="Times New Roman"/>
          <w:sz w:val="24"/>
          <w:szCs w:val="24"/>
        </w:rPr>
        <w:t>Design Decisions</w:t>
      </w:r>
    </w:p>
    <w:p w:rsidR="3C40AAD9" w:rsidP="56A341ED" w:rsidRDefault="3C40AAD9" w14:paraId="4FCC8FBB" w14:textId="3DD89C41">
      <w:pPr>
        <w:pStyle w:val="Normal"/>
        <w:bidi w:val="0"/>
        <w:rPr>
          <w:rFonts w:ascii="Times New Roman" w:hAnsi="Times New Roman" w:eastAsia="Times New Roman" w:cs="Times New Roman"/>
          <w:sz w:val="24"/>
          <w:szCs w:val="24"/>
        </w:rPr>
      </w:pPr>
      <w:r w:rsidRPr="56A341ED" w:rsidR="3C40AAD9">
        <w:rPr>
          <w:rFonts w:ascii="Times New Roman" w:hAnsi="Times New Roman" w:eastAsia="Times New Roman" w:cs="Times New Roman"/>
          <w:sz w:val="24"/>
          <w:szCs w:val="24"/>
        </w:rPr>
        <w:t>The image that I wanted to develop into a 3D scene wa</w:t>
      </w:r>
      <w:r w:rsidRPr="56A341ED" w:rsidR="1A800739">
        <w:rPr>
          <w:rFonts w:ascii="Times New Roman" w:hAnsi="Times New Roman" w:eastAsia="Times New Roman" w:cs="Times New Roman"/>
          <w:sz w:val="24"/>
          <w:szCs w:val="24"/>
        </w:rPr>
        <w:t xml:space="preserve">s made possible by using OpenGL and visual studio. The objects that made up the scene were that of a normal setting for this farm like setup. </w:t>
      </w:r>
      <w:r w:rsidRPr="56A341ED" w:rsidR="54F87CE4">
        <w:rPr>
          <w:rFonts w:ascii="Times New Roman" w:hAnsi="Times New Roman" w:eastAsia="Times New Roman" w:cs="Times New Roman"/>
          <w:sz w:val="24"/>
          <w:szCs w:val="24"/>
        </w:rPr>
        <w:t>There was</w:t>
      </w:r>
      <w:r w:rsidRPr="56A341ED" w:rsidR="1A800739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56A341ED" w:rsidR="304B8F8E">
        <w:rPr>
          <w:rFonts w:ascii="Times New Roman" w:hAnsi="Times New Roman" w:eastAsia="Times New Roman" w:cs="Times New Roman"/>
          <w:sz w:val="24"/>
          <w:szCs w:val="24"/>
        </w:rPr>
        <w:t xml:space="preserve">simple </w:t>
      </w:r>
      <w:r w:rsidRPr="56A341ED" w:rsidR="5E235F75">
        <w:rPr>
          <w:rFonts w:ascii="Times New Roman" w:hAnsi="Times New Roman" w:eastAsia="Times New Roman" w:cs="Times New Roman"/>
          <w:sz w:val="24"/>
          <w:szCs w:val="24"/>
        </w:rPr>
        <w:t xml:space="preserve">workbench made of </w:t>
      </w:r>
      <w:r w:rsidRPr="56A341ED" w:rsidR="0E6660C5">
        <w:rPr>
          <w:rFonts w:ascii="Times New Roman" w:hAnsi="Times New Roman" w:eastAsia="Times New Roman" w:cs="Times New Roman"/>
          <w:sz w:val="24"/>
          <w:szCs w:val="24"/>
        </w:rPr>
        <w:t xml:space="preserve">stained </w:t>
      </w:r>
      <w:r w:rsidRPr="56A341ED" w:rsidR="1A800739">
        <w:rPr>
          <w:rFonts w:ascii="Times New Roman" w:hAnsi="Times New Roman" w:eastAsia="Times New Roman" w:cs="Times New Roman"/>
          <w:sz w:val="24"/>
          <w:szCs w:val="24"/>
        </w:rPr>
        <w:t>2x4</w:t>
      </w:r>
      <w:r w:rsidRPr="56A341ED" w:rsidR="2A82A2BC">
        <w:rPr>
          <w:rFonts w:ascii="Times New Roman" w:hAnsi="Times New Roman" w:eastAsia="Times New Roman" w:cs="Times New Roman"/>
          <w:sz w:val="24"/>
          <w:szCs w:val="24"/>
        </w:rPr>
        <w:t>s</w:t>
      </w:r>
      <w:r w:rsidRPr="56A341ED" w:rsidR="5C77F756">
        <w:rPr>
          <w:rFonts w:ascii="Times New Roman" w:hAnsi="Times New Roman" w:eastAsia="Times New Roman" w:cs="Times New Roman"/>
          <w:sz w:val="24"/>
          <w:szCs w:val="24"/>
        </w:rPr>
        <w:t xml:space="preserve"> that had some peg board used as a backsplash.</w:t>
      </w:r>
      <w:r w:rsidRPr="56A341ED" w:rsidR="2A82A2BC">
        <w:rPr>
          <w:rFonts w:ascii="Times New Roman" w:hAnsi="Times New Roman" w:eastAsia="Times New Roman" w:cs="Times New Roman"/>
          <w:sz w:val="24"/>
          <w:szCs w:val="24"/>
        </w:rPr>
        <w:t xml:space="preserve"> I used several boxes to build out the </w:t>
      </w:r>
      <w:r w:rsidRPr="56A341ED" w:rsidR="2A82A2BC">
        <w:rPr>
          <w:rFonts w:ascii="Times New Roman" w:hAnsi="Times New Roman" w:eastAsia="Times New Roman" w:cs="Times New Roman"/>
          <w:sz w:val="24"/>
          <w:szCs w:val="24"/>
        </w:rPr>
        <w:t>workbenc</w:t>
      </w:r>
      <w:r w:rsidRPr="56A341ED" w:rsidR="1F236C3F">
        <w:rPr>
          <w:rFonts w:ascii="Times New Roman" w:hAnsi="Times New Roman" w:eastAsia="Times New Roman" w:cs="Times New Roman"/>
          <w:sz w:val="24"/>
          <w:szCs w:val="24"/>
        </w:rPr>
        <w:t xml:space="preserve">h’s four legs, the frame, </w:t>
      </w:r>
      <w:r w:rsidRPr="56A341ED" w:rsidR="17D65D1F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56A341ED" w:rsidR="17D65D1F">
        <w:rPr>
          <w:rFonts w:ascii="Times New Roman" w:hAnsi="Times New Roman" w:eastAsia="Times New Roman" w:cs="Times New Roman"/>
          <w:sz w:val="24"/>
          <w:szCs w:val="24"/>
        </w:rPr>
        <w:t xml:space="preserve">pegboard, </w:t>
      </w:r>
      <w:r w:rsidRPr="56A341ED" w:rsidR="1F236C3F">
        <w:rPr>
          <w:rFonts w:ascii="Times New Roman" w:hAnsi="Times New Roman" w:eastAsia="Times New Roman" w:cs="Times New Roman"/>
          <w:sz w:val="24"/>
          <w:szCs w:val="24"/>
        </w:rPr>
        <w:t>and the bench top</w:t>
      </w:r>
      <w:r w:rsidRPr="56A341ED" w:rsidR="592FA024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:rsidR="626526B1" w:rsidP="56A341ED" w:rsidRDefault="626526B1" w14:paraId="0F068138" w14:textId="0E9413E7">
      <w:pPr>
        <w:pStyle w:val="Normal"/>
        <w:bidi w:val="0"/>
        <w:rPr>
          <w:rFonts w:ascii="Times New Roman" w:hAnsi="Times New Roman" w:eastAsia="Times New Roman" w:cs="Times New Roman"/>
          <w:sz w:val="24"/>
          <w:szCs w:val="24"/>
        </w:rPr>
      </w:pPr>
      <w:r w:rsidRPr="56A341ED" w:rsidR="626526B1">
        <w:rPr>
          <w:rFonts w:ascii="Times New Roman" w:hAnsi="Times New Roman" w:eastAsia="Times New Roman" w:cs="Times New Roman"/>
          <w:sz w:val="24"/>
          <w:szCs w:val="24"/>
        </w:rPr>
        <w:t xml:space="preserve">There was a metal bowl on top of the bench top, </w:t>
      </w:r>
      <w:r w:rsidRPr="56A341ED" w:rsidR="2FD289F5">
        <w:rPr>
          <w:rFonts w:ascii="Times New Roman" w:hAnsi="Times New Roman" w:eastAsia="Times New Roman" w:cs="Times New Roman"/>
          <w:sz w:val="24"/>
          <w:szCs w:val="24"/>
        </w:rPr>
        <w:t>that was represented as a half sphere mesh.</w:t>
      </w:r>
      <w:r w:rsidRPr="56A341ED" w:rsidR="626526B1">
        <w:rPr>
          <w:rFonts w:ascii="Times New Roman" w:hAnsi="Times New Roman" w:eastAsia="Times New Roman" w:cs="Times New Roman"/>
          <w:sz w:val="24"/>
          <w:szCs w:val="24"/>
        </w:rPr>
        <w:t xml:space="preserve"> I was going to put a vise on the benchtop</w:t>
      </w:r>
      <w:r w:rsidRPr="56A341ED" w:rsidR="165FD2BE">
        <w:rPr>
          <w:rFonts w:ascii="Times New Roman" w:hAnsi="Times New Roman" w:eastAsia="Times New Roman" w:cs="Times New Roman"/>
          <w:sz w:val="24"/>
          <w:szCs w:val="24"/>
        </w:rPr>
        <w:t>.</w:t>
      </w:r>
      <w:r w:rsidRPr="56A341ED" w:rsidR="626526B1">
        <w:rPr>
          <w:rFonts w:ascii="Times New Roman" w:hAnsi="Times New Roman" w:eastAsia="Times New Roman" w:cs="Times New Roman"/>
          <w:sz w:val="24"/>
          <w:szCs w:val="24"/>
        </w:rPr>
        <w:t xml:space="preserve"> but I spent the last </w:t>
      </w:r>
      <w:r w:rsidRPr="56A341ED" w:rsidR="53B4A9D2">
        <w:rPr>
          <w:rFonts w:ascii="Times New Roman" w:hAnsi="Times New Roman" w:eastAsia="Times New Roman" w:cs="Times New Roman"/>
          <w:sz w:val="24"/>
          <w:szCs w:val="24"/>
        </w:rPr>
        <w:t>1</w:t>
      </w:r>
      <w:r w:rsidRPr="56A341ED" w:rsidR="626526B1">
        <w:rPr>
          <w:rFonts w:ascii="Times New Roman" w:hAnsi="Times New Roman" w:eastAsia="Times New Roman" w:cs="Times New Roman"/>
          <w:sz w:val="24"/>
          <w:szCs w:val="24"/>
        </w:rPr>
        <w:t xml:space="preserve">2 </w:t>
      </w:r>
      <w:r w:rsidRPr="56A341ED" w:rsidR="7341BBC4">
        <w:rPr>
          <w:rFonts w:ascii="Times New Roman" w:hAnsi="Times New Roman" w:eastAsia="Times New Roman" w:cs="Times New Roman"/>
          <w:sz w:val="24"/>
          <w:szCs w:val="24"/>
        </w:rPr>
        <w:t>days</w:t>
      </w:r>
      <w:r w:rsidRPr="56A341ED" w:rsidR="626526B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6A341ED" w:rsidR="7B684DD5">
        <w:rPr>
          <w:rFonts w:ascii="Times New Roman" w:hAnsi="Times New Roman" w:eastAsia="Times New Roman" w:cs="Times New Roman"/>
          <w:sz w:val="24"/>
          <w:szCs w:val="24"/>
        </w:rPr>
        <w:t xml:space="preserve">being so </w:t>
      </w:r>
      <w:r w:rsidRPr="56A341ED" w:rsidR="626526B1">
        <w:rPr>
          <w:rFonts w:ascii="Times New Roman" w:hAnsi="Times New Roman" w:eastAsia="Times New Roman" w:cs="Times New Roman"/>
          <w:sz w:val="24"/>
          <w:szCs w:val="24"/>
        </w:rPr>
        <w:t>stress</w:t>
      </w:r>
      <w:r w:rsidRPr="56A341ED" w:rsidR="34C0BB6A">
        <w:rPr>
          <w:rFonts w:ascii="Times New Roman" w:hAnsi="Times New Roman" w:eastAsia="Times New Roman" w:cs="Times New Roman"/>
          <w:sz w:val="24"/>
          <w:szCs w:val="24"/>
        </w:rPr>
        <w:t xml:space="preserve">ed </w:t>
      </w:r>
      <w:r w:rsidRPr="56A341ED" w:rsidR="626526B1">
        <w:rPr>
          <w:rFonts w:ascii="Times New Roman" w:hAnsi="Times New Roman" w:eastAsia="Times New Roman" w:cs="Times New Roman"/>
          <w:sz w:val="24"/>
          <w:szCs w:val="24"/>
        </w:rPr>
        <w:t xml:space="preserve">over </w:t>
      </w:r>
      <w:r w:rsidRPr="56A341ED" w:rsidR="27CD0151">
        <w:rPr>
          <w:rFonts w:ascii="Times New Roman" w:hAnsi="Times New Roman" w:eastAsia="Times New Roman" w:cs="Times New Roman"/>
          <w:sz w:val="24"/>
          <w:szCs w:val="24"/>
        </w:rPr>
        <w:t xml:space="preserve">my </w:t>
      </w:r>
      <w:r w:rsidRPr="56A341ED" w:rsidR="28C25A1C">
        <w:rPr>
          <w:rFonts w:ascii="Times New Roman" w:hAnsi="Times New Roman" w:eastAsia="Times New Roman" w:cs="Times New Roman"/>
          <w:sz w:val="24"/>
          <w:szCs w:val="24"/>
        </w:rPr>
        <w:t>feedback as to if my lighting was correct</w:t>
      </w:r>
      <w:r w:rsidRPr="56A341ED" w:rsidR="5C2278E8">
        <w:rPr>
          <w:rFonts w:ascii="Times New Roman" w:hAnsi="Times New Roman" w:eastAsia="Times New Roman" w:cs="Times New Roman"/>
          <w:sz w:val="24"/>
          <w:szCs w:val="24"/>
        </w:rPr>
        <w:t xml:space="preserve"> that I had forgotten completely. The barn </w:t>
      </w:r>
      <w:r w:rsidRPr="56A341ED" w:rsidR="4CEB5F6E">
        <w:rPr>
          <w:rFonts w:ascii="Times New Roman" w:hAnsi="Times New Roman" w:eastAsia="Times New Roman" w:cs="Times New Roman"/>
          <w:sz w:val="24"/>
          <w:szCs w:val="24"/>
        </w:rPr>
        <w:t xml:space="preserve">side that was the </w:t>
      </w:r>
      <w:r w:rsidRPr="56A341ED" w:rsidR="423A86BA">
        <w:rPr>
          <w:rFonts w:ascii="Times New Roman" w:hAnsi="Times New Roman" w:eastAsia="Times New Roman" w:cs="Times New Roman"/>
          <w:sz w:val="24"/>
          <w:szCs w:val="24"/>
        </w:rPr>
        <w:t>backdrop</w:t>
      </w:r>
      <w:r w:rsidRPr="56A341ED" w:rsidR="5C2278E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6A341ED" w:rsidR="35E4566C">
        <w:rPr>
          <w:rFonts w:ascii="Times New Roman" w:hAnsi="Times New Roman" w:eastAsia="Times New Roman" w:cs="Times New Roman"/>
          <w:sz w:val="24"/>
          <w:szCs w:val="24"/>
        </w:rPr>
        <w:t>required</w:t>
      </w:r>
      <w:r w:rsidRPr="56A341ED" w:rsidR="35E4566C">
        <w:rPr>
          <w:rFonts w:ascii="Times New Roman" w:hAnsi="Times New Roman" w:eastAsia="Times New Roman" w:cs="Times New Roman"/>
          <w:sz w:val="24"/>
          <w:szCs w:val="24"/>
        </w:rPr>
        <w:t xml:space="preserve"> only </w:t>
      </w:r>
      <w:r w:rsidRPr="56A341ED" w:rsidR="2A6461AC">
        <w:rPr>
          <w:rFonts w:ascii="Times New Roman" w:hAnsi="Times New Roman" w:eastAsia="Times New Roman" w:cs="Times New Roman"/>
          <w:sz w:val="24"/>
          <w:szCs w:val="24"/>
        </w:rPr>
        <w:t>a long flat surface</w:t>
      </w:r>
      <w:r w:rsidRPr="56A341ED" w:rsidR="41A52054">
        <w:rPr>
          <w:rFonts w:ascii="Times New Roman" w:hAnsi="Times New Roman" w:eastAsia="Times New Roman" w:cs="Times New Roman"/>
          <w:sz w:val="24"/>
          <w:szCs w:val="24"/>
        </w:rPr>
        <w:t xml:space="preserve"> to be </w:t>
      </w:r>
      <w:r w:rsidRPr="56A341ED" w:rsidR="0046AFBC">
        <w:rPr>
          <w:rFonts w:ascii="Times New Roman" w:hAnsi="Times New Roman" w:eastAsia="Times New Roman" w:cs="Times New Roman"/>
          <w:sz w:val="24"/>
          <w:szCs w:val="24"/>
        </w:rPr>
        <w:t>drawn,</w:t>
      </w:r>
      <w:r w:rsidRPr="56A341ED" w:rsidR="41A52054">
        <w:rPr>
          <w:rFonts w:ascii="Times New Roman" w:hAnsi="Times New Roman" w:eastAsia="Times New Roman" w:cs="Times New Roman"/>
          <w:sz w:val="24"/>
          <w:szCs w:val="24"/>
        </w:rPr>
        <w:t xml:space="preserve"> so </w:t>
      </w:r>
      <w:r w:rsidRPr="56A341ED" w:rsidR="446541CF">
        <w:rPr>
          <w:rFonts w:ascii="Times New Roman" w:hAnsi="Times New Roman" w:eastAsia="Times New Roman" w:cs="Times New Roman"/>
          <w:sz w:val="24"/>
          <w:szCs w:val="24"/>
        </w:rPr>
        <w:t>I</w:t>
      </w:r>
      <w:r w:rsidRPr="56A341ED" w:rsidR="41A52054">
        <w:rPr>
          <w:rFonts w:ascii="Times New Roman" w:hAnsi="Times New Roman" w:eastAsia="Times New Roman" w:cs="Times New Roman"/>
          <w:sz w:val="24"/>
          <w:szCs w:val="24"/>
        </w:rPr>
        <w:t xml:space="preserve"> used a box</w:t>
      </w:r>
      <w:r w:rsidRPr="56A341ED" w:rsidR="2A6461AC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56A341ED" w:rsidR="2A6461AC">
        <w:rPr>
          <w:rFonts w:ascii="Times New Roman" w:hAnsi="Times New Roman" w:eastAsia="Times New Roman" w:cs="Times New Roman"/>
          <w:sz w:val="24"/>
          <w:szCs w:val="24"/>
        </w:rPr>
        <w:t xml:space="preserve">I </w:t>
      </w:r>
      <w:r w:rsidRPr="56A341ED" w:rsidR="63961C99">
        <w:rPr>
          <w:rFonts w:ascii="Times New Roman" w:hAnsi="Times New Roman" w:eastAsia="Times New Roman" w:cs="Times New Roman"/>
          <w:sz w:val="24"/>
          <w:szCs w:val="24"/>
        </w:rPr>
        <w:t xml:space="preserve">had </w:t>
      </w:r>
      <w:r w:rsidRPr="56A341ED" w:rsidR="2A6461AC">
        <w:rPr>
          <w:rFonts w:ascii="Times New Roman" w:hAnsi="Times New Roman" w:eastAsia="Times New Roman" w:cs="Times New Roman"/>
          <w:sz w:val="24"/>
          <w:szCs w:val="24"/>
        </w:rPr>
        <w:t>attempted to us</w:t>
      </w:r>
      <w:r w:rsidRPr="56A341ED" w:rsidR="2A6461AC">
        <w:rPr>
          <w:rFonts w:ascii="Times New Roman" w:hAnsi="Times New Roman" w:eastAsia="Times New Roman" w:cs="Times New Roman"/>
          <w:sz w:val="24"/>
          <w:szCs w:val="24"/>
        </w:rPr>
        <w:t>e a plane, but I was unable to get it positioned and scaled properly.</w:t>
      </w:r>
    </w:p>
    <w:p w:rsidR="5F0B4489" w:rsidP="56A341ED" w:rsidRDefault="5F0B4489" w14:paraId="7E9F7F99" w14:textId="4D7DB65E">
      <w:pPr>
        <w:pStyle w:val="Normal"/>
        <w:bidi w:val="0"/>
        <w:rPr>
          <w:rFonts w:ascii="Times New Roman" w:hAnsi="Times New Roman" w:eastAsia="Times New Roman" w:cs="Times New Roman"/>
          <w:sz w:val="24"/>
          <w:szCs w:val="24"/>
        </w:rPr>
      </w:pPr>
      <w:r w:rsidRPr="56A341ED" w:rsidR="5F0B4489">
        <w:rPr>
          <w:rFonts w:ascii="Times New Roman" w:hAnsi="Times New Roman" w:eastAsia="Times New Roman" w:cs="Times New Roman"/>
          <w:sz w:val="24"/>
          <w:szCs w:val="24"/>
        </w:rPr>
        <w:t xml:space="preserve">The original plane from the start of the project was used as the ground </w:t>
      </w:r>
      <w:r w:rsidRPr="56A341ED" w:rsidR="46DFE4C5">
        <w:rPr>
          <w:rFonts w:ascii="Times New Roman" w:hAnsi="Times New Roman" w:eastAsia="Times New Roman" w:cs="Times New Roman"/>
          <w:sz w:val="24"/>
          <w:szCs w:val="24"/>
        </w:rPr>
        <w:t xml:space="preserve">to </w:t>
      </w:r>
      <w:r w:rsidRPr="56A341ED" w:rsidR="46DFE4C5">
        <w:rPr>
          <w:rFonts w:ascii="Times New Roman" w:hAnsi="Times New Roman" w:eastAsia="Times New Roman" w:cs="Times New Roman"/>
          <w:sz w:val="24"/>
          <w:szCs w:val="24"/>
        </w:rPr>
        <w:t>represent</w:t>
      </w:r>
      <w:r w:rsidRPr="56A341ED" w:rsidR="46DFE4C5">
        <w:rPr>
          <w:rFonts w:ascii="Times New Roman" w:hAnsi="Times New Roman" w:eastAsia="Times New Roman" w:cs="Times New Roman"/>
          <w:sz w:val="24"/>
          <w:szCs w:val="24"/>
        </w:rPr>
        <w:t xml:space="preserve"> the grass of the </w:t>
      </w:r>
      <w:r w:rsidRPr="56A341ED" w:rsidR="07934FA2">
        <w:rPr>
          <w:rFonts w:ascii="Times New Roman" w:hAnsi="Times New Roman" w:eastAsia="Times New Roman" w:cs="Times New Roman"/>
          <w:sz w:val="24"/>
          <w:szCs w:val="24"/>
        </w:rPr>
        <w:t>farmland</w:t>
      </w:r>
      <w:r w:rsidRPr="56A341ED" w:rsidR="46DFE4C5">
        <w:rPr>
          <w:rFonts w:ascii="Times New Roman" w:hAnsi="Times New Roman" w:eastAsia="Times New Roman" w:cs="Times New Roman"/>
          <w:sz w:val="24"/>
          <w:szCs w:val="24"/>
        </w:rPr>
        <w:t xml:space="preserve">. By aligning edges </w:t>
      </w:r>
      <w:r w:rsidRPr="56A341ED" w:rsidR="49D1FA00">
        <w:rPr>
          <w:rFonts w:ascii="Times New Roman" w:hAnsi="Times New Roman" w:eastAsia="Times New Roman" w:cs="Times New Roman"/>
          <w:sz w:val="24"/>
          <w:szCs w:val="24"/>
        </w:rPr>
        <w:t xml:space="preserve">for each </w:t>
      </w:r>
      <w:r w:rsidRPr="56A341ED" w:rsidR="49D1FA00">
        <w:rPr>
          <w:rFonts w:ascii="Times New Roman" w:hAnsi="Times New Roman" w:eastAsia="Times New Roman" w:cs="Times New Roman"/>
          <w:sz w:val="24"/>
          <w:szCs w:val="24"/>
        </w:rPr>
        <w:t>additional</w:t>
      </w:r>
      <w:r w:rsidRPr="56A341ED" w:rsidR="49D1FA00">
        <w:rPr>
          <w:rFonts w:ascii="Times New Roman" w:hAnsi="Times New Roman" w:eastAsia="Times New Roman" w:cs="Times New Roman"/>
          <w:sz w:val="24"/>
          <w:szCs w:val="24"/>
        </w:rPr>
        <w:t xml:space="preserve"> object, </w:t>
      </w:r>
      <w:r w:rsidRPr="56A341ED" w:rsidR="46DFE4C5">
        <w:rPr>
          <w:rFonts w:ascii="Times New Roman" w:hAnsi="Times New Roman" w:eastAsia="Times New Roman" w:cs="Times New Roman"/>
          <w:sz w:val="24"/>
          <w:szCs w:val="24"/>
        </w:rPr>
        <w:t xml:space="preserve">I was able to </w:t>
      </w:r>
      <w:r w:rsidRPr="56A341ED" w:rsidR="46DFE4C5">
        <w:rPr>
          <w:rFonts w:ascii="Times New Roman" w:hAnsi="Times New Roman" w:eastAsia="Times New Roman" w:cs="Times New Roman"/>
          <w:sz w:val="24"/>
          <w:szCs w:val="24"/>
        </w:rPr>
        <w:t>determine</w:t>
      </w:r>
      <w:r w:rsidRPr="56A341ED" w:rsidR="46DFE4C5">
        <w:rPr>
          <w:rFonts w:ascii="Times New Roman" w:hAnsi="Times New Roman" w:eastAsia="Times New Roman" w:cs="Times New Roman"/>
          <w:sz w:val="24"/>
          <w:szCs w:val="24"/>
        </w:rPr>
        <w:t xml:space="preserve"> where </w:t>
      </w:r>
      <w:r w:rsidRPr="56A341ED" w:rsidR="2A29BFB7">
        <w:rPr>
          <w:rFonts w:ascii="Times New Roman" w:hAnsi="Times New Roman" w:eastAsia="Times New Roman" w:cs="Times New Roman"/>
          <w:sz w:val="24"/>
          <w:szCs w:val="24"/>
        </w:rPr>
        <w:t>the next object would start or end. I then applied th</w:t>
      </w:r>
      <w:r w:rsidRPr="56A341ED" w:rsidR="7C24BE50">
        <w:rPr>
          <w:rFonts w:ascii="Times New Roman" w:hAnsi="Times New Roman" w:eastAsia="Times New Roman" w:cs="Times New Roman"/>
          <w:sz w:val="24"/>
          <w:szCs w:val="24"/>
        </w:rPr>
        <w:t>at</w:t>
      </w:r>
      <w:r w:rsidRPr="56A341ED" w:rsidR="2A29BFB7">
        <w:rPr>
          <w:rFonts w:ascii="Times New Roman" w:hAnsi="Times New Roman" w:eastAsia="Times New Roman" w:cs="Times New Roman"/>
          <w:sz w:val="24"/>
          <w:szCs w:val="24"/>
        </w:rPr>
        <w:t xml:space="preserve"> specific </w:t>
      </w:r>
      <w:r w:rsidRPr="56A341ED" w:rsidR="18902520">
        <w:rPr>
          <w:rFonts w:ascii="Times New Roman" w:hAnsi="Times New Roman" w:eastAsia="Times New Roman" w:cs="Times New Roman"/>
          <w:sz w:val="24"/>
          <w:szCs w:val="24"/>
        </w:rPr>
        <w:t>object’s</w:t>
      </w:r>
      <w:r w:rsidRPr="56A341ED" w:rsidR="2A29BFB7">
        <w:rPr>
          <w:rFonts w:ascii="Times New Roman" w:hAnsi="Times New Roman" w:eastAsia="Times New Roman" w:cs="Times New Roman"/>
          <w:sz w:val="24"/>
          <w:szCs w:val="24"/>
        </w:rPr>
        <w:t xml:space="preserve"> scaling parameters to get the general shape and dimensions</w:t>
      </w:r>
      <w:r w:rsidRPr="56A341ED" w:rsidR="436858A9">
        <w:rPr>
          <w:rFonts w:ascii="Times New Roman" w:hAnsi="Times New Roman" w:eastAsia="Times New Roman" w:cs="Times New Roman"/>
          <w:sz w:val="24"/>
          <w:szCs w:val="24"/>
        </w:rPr>
        <w:t xml:space="preserve"> to </w:t>
      </w:r>
      <w:r w:rsidRPr="56A341ED" w:rsidR="436858A9">
        <w:rPr>
          <w:rFonts w:ascii="Times New Roman" w:hAnsi="Times New Roman" w:eastAsia="Times New Roman" w:cs="Times New Roman"/>
          <w:sz w:val="24"/>
          <w:szCs w:val="24"/>
        </w:rPr>
        <w:t>represent</w:t>
      </w:r>
      <w:r w:rsidRPr="56A341ED" w:rsidR="436858A9">
        <w:rPr>
          <w:rFonts w:ascii="Times New Roman" w:hAnsi="Times New Roman" w:eastAsia="Times New Roman" w:cs="Times New Roman"/>
          <w:sz w:val="24"/>
          <w:szCs w:val="24"/>
        </w:rPr>
        <w:t xml:space="preserve"> my depiction </w:t>
      </w:r>
      <w:r w:rsidRPr="56A341ED" w:rsidR="24F218A2">
        <w:rPr>
          <w:rFonts w:ascii="Times New Roman" w:hAnsi="Times New Roman" w:eastAsia="Times New Roman" w:cs="Times New Roman"/>
          <w:sz w:val="24"/>
          <w:szCs w:val="24"/>
        </w:rPr>
        <w:t>for</w:t>
      </w:r>
      <w:r w:rsidRPr="56A341ED" w:rsidR="436858A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6A341ED" w:rsidR="512EA390">
        <w:rPr>
          <w:rFonts w:ascii="Times New Roman" w:hAnsi="Times New Roman" w:eastAsia="Times New Roman" w:cs="Times New Roman"/>
          <w:sz w:val="24"/>
          <w:szCs w:val="24"/>
        </w:rPr>
        <w:t xml:space="preserve">each </w:t>
      </w:r>
      <w:r w:rsidRPr="56A341ED" w:rsidR="436858A9">
        <w:rPr>
          <w:rFonts w:ascii="Times New Roman" w:hAnsi="Times New Roman" w:eastAsia="Times New Roman" w:cs="Times New Roman"/>
          <w:sz w:val="24"/>
          <w:szCs w:val="24"/>
        </w:rPr>
        <w:t>object.</w:t>
      </w:r>
    </w:p>
    <w:p w:rsidR="0E118BC6" w:rsidP="56A341ED" w:rsidRDefault="0E118BC6" w14:paraId="4053CDA3" w14:textId="7632C78C">
      <w:pPr>
        <w:pStyle w:val="Normal"/>
        <w:bidi w:val="0"/>
        <w:rPr>
          <w:rFonts w:ascii="Times New Roman" w:hAnsi="Times New Roman" w:eastAsia="Times New Roman" w:cs="Times New Roman"/>
          <w:sz w:val="24"/>
          <w:szCs w:val="24"/>
        </w:rPr>
      </w:pPr>
      <w:r w:rsidRPr="56A341ED" w:rsidR="0E118BC6">
        <w:rPr>
          <w:rFonts w:ascii="Times New Roman" w:hAnsi="Times New Roman" w:eastAsia="Times New Roman" w:cs="Times New Roman"/>
          <w:sz w:val="24"/>
          <w:szCs w:val="24"/>
        </w:rPr>
        <w:t xml:space="preserve">Navigation was a pleasure to learn and easy enough to implement. The methods for </w:t>
      </w:r>
      <w:r w:rsidRPr="56A341ED" w:rsidR="08A64952">
        <w:rPr>
          <w:rFonts w:ascii="Times New Roman" w:hAnsi="Times New Roman" w:eastAsia="Times New Roman" w:cs="Times New Roman"/>
          <w:sz w:val="24"/>
          <w:szCs w:val="24"/>
        </w:rPr>
        <w:t>registering</w:t>
      </w:r>
      <w:r w:rsidRPr="56A341ED" w:rsidR="0E118BC6">
        <w:rPr>
          <w:rFonts w:ascii="Times New Roman" w:hAnsi="Times New Roman" w:eastAsia="Times New Roman" w:cs="Times New Roman"/>
          <w:sz w:val="24"/>
          <w:szCs w:val="24"/>
        </w:rPr>
        <w:t xml:space="preserve"> key presses </w:t>
      </w:r>
      <w:r w:rsidRPr="56A341ED" w:rsidR="17048FB1">
        <w:rPr>
          <w:rFonts w:ascii="Times New Roman" w:hAnsi="Times New Roman" w:eastAsia="Times New Roman" w:cs="Times New Roman"/>
          <w:sz w:val="24"/>
          <w:szCs w:val="24"/>
        </w:rPr>
        <w:t>have</w:t>
      </w:r>
      <w:r w:rsidRPr="56A341ED" w:rsidR="0E118BC6">
        <w:rPr>
          <w:rFonts w:ascii="Times New Roman" w:hAnsi="Times New Roman" w:eastAsia="Times New Roman" w:cs="Times New Roman"/>
          <w:sz w:val="24"/>
          <w:szCs w:val="24"/>
        </w:rPr>
        <w:t xml:space="preserve"> already </w:t>
      </w:r>
      <w:r w:rsidRPr="56A341ED" w:rsidR="4C5131EF">
        <w:rPr>
          <w:rFonts w:ascii="Times New Roman" w:hAnsi="Times New Roman" w:eastAsia="Times New Roman" w:cs="Times New Roman"/>
          <w:sz w:val="24"/>
          <w:szCs w:val="24"/>
        </w:rPr>
        <w:t>been presented</w:t>
      </w:r>
      <w:r w:rsidRPr="56A341ED" w:rsidR="7BC00123">
        <w:rPr>
          <w:rFonts w:ascii="Times New Roman" w:hAnsi="Times New Roman" w:eastAsia="Times New Roman" w:cs="Times New Roman"/>
          <w:sz w:val="24"/>
          <w:szCs w:val="24"/>
        </w:rPr>
        <w:t xml:space="preserve">. After I </w:t>
      </w:r>
      <w:r w:rsidRPr="56A341ED" w:rsidR="3D8D0561">
        <w:rPr>
          <w:rFonts w:ascii="Times New Roman" w:hAnsi="Times New Roman" w:eastAsia="Times New Roman" w:cs="Times New Roman"/>
          <w:sz w:val="24"/>
          <w:szCs w:val="24"/>
        </w:rPr>
        <w:t xml:space="preserve">copied and </w:t>
      </w:r>
      <w:r w:rsidRPr="56A341ED" w:rsidR="7BC00123">
        <w:rPr>
          <w:rFonts w:ascii="Times New Roman" w:hAnsi="Times New Roman" w:eastAsia="Times New Roman" w:cs="Times New Roman"/>
          <w:sz w:val="24"/>
          <w:szCs w:val="24"/>
        </w:rPr>
        <w:t>re-engineered the function</w:t>
      </w:r>
      <w:r w:rsidRPr="56A341ED" w:rsidR="178D7658">
        <w:rPr>
          <w:rFonts w:ascii="Times New Roman" w:hAnsi="Times New Roman" w:eastAsia="Times New Roman" w:cs="Times New Roman"/>
          <w:sz w:val="24"/>
          <w:szCs w:val="24"/>
        </w:rPr>
        <w:t xml:space="preserve"> four times</w:t>
      </w:r>
      <w:r w:rsidRPr="56A341ED" w:rsidR="7BC00123">
        <w:rPr>
          <w:rFonts w:ascii="Times New Roman" w:hAnsi="Times New Roman" w:eastAsia="Times New Roman" w:cs="Times New Roman"/>
          <w:sz w:val="24"/>
          <w:szCs w:val="24"/>
        </w:rPr>
        <w:t xml:space="preserve">, the key presses of </w:t>
      </w:r>
      <w:r w:rsidRPr="56A341ED" w:rsidR="7BC00123">
        <w:rPr>
          <w:rFonts w:ascii="Times New Roman" w:hAnsi="Times New Roman" w:eastAsia="Times New Roman" w:cs="Times New Roman"/>
          <w:sz w:val="24"/>
          <w:szCs w:val="24"/>
        </w:rPr>
        <w:t>Q,</w:t>
      </w:r>
      <w:r w:rsidRPr="56A341ED" w:rsidR="6076FB0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6A341ED" w:rsidR="7BC00123">
        <w:rPr>
          <w:rFonts w:ascii="Times New Roman" w:hAnsi="Times New Roman" w:eastAsia="Times New Roman" w:cs="Times New Roman"/>
          <w:sz w:val="24"/>
          <w:szCs w:val="24"/>
        </w:rPr>
        <w:t>E,</w:t>
      </w:r>
      <w:r w:rsidRPr="56A341ED" w:rsidR="013AEDA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6A341ED" w:rsidR="7BC00123">
        <w:rPr>
          <w:rFonts w:ascii="Times New Roman" w:hAnsi="Times New Roman" w:eastAsia="Times New Roman" w:cs="Times New Roman"/>
          <w:sz w:val="24"/>
          <w:szCs w:val="24"/>
        </w:rPr>
        <w:t xml:space="preserve">O, and </w:t>
      </w:r>
      <w:r w:rsidRPr="56A341ED" w:rsidR="629BEDD0">
        <w:rPr>
          <w:rFonts w:ascii="Times New Roman" w:hAnsi="Times New Roman" w:eastAsia="Times New Roman" w:cs="Times New Roman"/>
          <w:sz w:val="24"/>
          <w:szCs w:val="24"/>
        </w:rPr>
        <w:t>P</w:t>
      </w:r>
      <w:r w:rsidRPr="56A341ED" w:rsidR="7BC001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6A341ED" w:rsidR="2C10F15F">
        <w:rPr>
          <w:rFonts w:ascii="Times New Roman" w:hAnsi="Times New Roman" w:eastAsia="Times New Roman" w:cs="Times New Roman"/>
          <w:sz w:val="24"/>
          <w:szCs w:val="24"/>
        </w:rPr>
        <w:t>were needed</w:t>
      </w:r>
      <w:r w:rsidRPr="56A341ED" w:rsidR="7BC0012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6A341ED" w:rsidR="0CFC3567">
        <w:rPr>
          <w:rFonts w:ascii="Times New Roman" w:hAnsi="Times New Roman" w:eastAsia="Times New Roman" w:cs="Times New Roman"/>
          <w:sz w:val="24"/>
          <w:szCs w:val="24"/>
        </w:rPr>
        <w:t xml:space="preserve">for the </w:t>
      </w:r>
      <w:r w:rsidRPr="56A341ED" w:rsidR="2A77F026">
        <w:rPr>
          <w:rFonts w:ascii="Times New Roman" w:hAnsi="Times New Roman" w:eastAsia="Times New Roman" w:cs="Times New Roman"/>
          <w:sz w:val="24"/>
          <w:szCs w:val="24"/>
        </w:rPr>
        <w:t xml:space="preserve">requirements. Two were for </w:t>
      </w:r>
      <w:r w:rsidRPr="56A341ED" w:rsidR="0DE62BD6">
        <w:rPr>
          <w:rFonts w:ascii="Times New Roman" w:hAnsi="Times New Roman" w:eastAsia="Times New Roman" w:cs="Times New Roman"/>
          <w:sz w:val="24"/>
          <w:szCs w:val="24"/>
        </w:rPr>
        <w:t xml:space="preserve">moving the camera </w:t>
      </w:r>
      <w:r w:rsidRPr="56A341ED" w:rsidR="0CFC3567">
        <w:rPr>
          <w:rFonts w:ascii="Times New Roman" w:hAnsi="Times New Roman" w:eastAsia="Times New Roman" w:cs="Times New Roman"/>
          <w:sz w:val="24"/>
          <w:szCs w:val="24"/>
        </w:rPr>
        <w:t>up</w:t>
      </w:r>
      <w:r w:rsidRPr="56A341ED" w:rsidR="0D96055A">
        <w:rPr>
          <w:rFonts w:ascii="Times New Roman" w:hAnsi="Times New Roman" w:eastAsia="Times New Roman" w:cs="Times New Roman"/>
          <w:sz w:val="24"/>
          <w:szCs w:val="24"/>
        </w:rPr>
        <w:t xml:space="preserve"> and</w:t>
      </w:r>
      <w:r w:rsidRPr="56A341ED" w:rsidR="0CFC3567">
        <w:rPr>
          <w:rFonts w:ascii="Times New Roman" w:hAnsi="Times New Roman" w:eastAsia="Times New Roman" w:cs="Times New Roman"/>
          <w:sz w:val="24"/>
          <w:szCs w:val="24"/>
        </w:rPr>
        <w:t xml:space="preserve"> down, </w:t>
      </w:r>
      <w:r w:rsidRPr="56A341ED" w:rsidR="584C4511">
        <w:rPr>
          <w:rFonts w:ascii="Times New Roman" w:hAnsi="Times New Roman" w:eastAsia="Times New Roman" w:cs="Times New Roman"/>
          <w:sz w:val="24"/>
          <w:szCs w:val="24"/>
        </w:rPr>
        <w:t xml:space="preserve">and two were for changing between </w:t>
      </w:r>
      <w:r w:rsidRPr="56A341ED" w:rsidR="224E39C5">
        <w:rPr>
          <w:rFonts w:ascii="Times New Roman" w:hAnsi="Times New Roman" w:eastAsia="Times New Roman" w:cs="Times New Roman"/>
          <w:sz w:val="24"/>
          <w:szCs w:val="24"/>
        </w:rPr>
        <w:t>perspective</w:t>
      </w:r>
      <w:r w:rsidRPr="56A341ED" w:rsidR="4655EB4C">
        <w:rPr>
          <w:rFonts w:ascii="Times New Roman" w:hAnsi="Times New Roman" w:eastAsia="Times New Roman" w:cs="Times New Roman"/>
          <w:sz w:val="24"/>
          <w:szCs w:val="24"/>
        </w:rPr>
        <w:t xml:space="preserve"> display</w:t>
      </w:r>
      <w:r w:rsidRPr="56A341ED" w:rsidR="224E39C5">
        <w:rPr>
          <w:rFonts w:ascii="Times New Roman" w:hAnsi="Times New Roman" w:eastAsia="Times New Roman" w:cs="Times New Roman"/>
          <w:sz w:val="24"/>
          <w:szCs w:val="24"/>
        </w:rPr>
        <w:t xml:space="preserve"> and orthographic displays </w:t>
      </w:r>
      <w:r w:rsidRPr="56A341ED" w:rsidR="2EAD2081">
        <w:rPr>
          <w:rFonts w:ascii="Times New Roman" w:hAnsi="Times New Roman" w:eastAsia="Times New Roman" w:cs="Times New Roman"/>
          <w:sz w:val="24"/>
          <w:szCs w:val="24"/>
        </w:rPr>
        <w:t>were</w:t>
      </w:r>
      <w:r w:rsidRPr="56A341ED" w:rsidR="224E39C5">
        <w:rPr>
          <w:rFonts w:ascii="Times New Roman" w:hAnsi="Times New Roman" w:eastAsia="Times New Roman" w:cs="Times New Roman"/>
          <w:sz w:val="24"/>
          <w:szCs w:val="24"/>
        </w:rPr>
        <w:t xml:space="preserve"> successful. </w:t>
      </w:r>
      <w:r w:rsidRPr="56A341ED" w:rsidR="77F050E4">
        <w:rPr>
          <w:rFonts w:ascii="Times New Roman" w:hAnsi="Times New Roman" w:eastAsia="Times New Roman" w:cs="Times New Roman"/>
          <w:sz w:val="24"/>
          <w:szCs w:val="24"/>
        </w:rPr>
        <w:t xml:space="preserve">The predefined functions helped me to analyze what I needed to code. </w:t>
      </w:r>
      <w:r w:rsidRPr="56A341ED" w:rsidR="224E39C5">
        <w:rPr>
          <w:rFonts w:ascii="Times New Roman" w:hAnsi="Times New Roman" w:eastAsia="Times New Roman" w:cs="Times New Roman"/>
          <w:sz w:val="24"/>
          <w:szCs w:val="24"/>
        </w:rPr>
        <w:t xml:space="preserve">The mouse scrolling </w:t>
      </w:r>
      <w:r w:rsidRPr="56A341ED" w:rsidR="4788190F">
        <w:rPr>
          <w:rFonts w:ascii="Times New Roman" w:hAnsi="Times New Roman" w:eastAsia="Times New Roman" w:cs="Times New Roman"/>
          <w:sz w:val="24"/>
          <w:szCs w:val="24"/>
        </w:rPr>
        <w:t xml:space="preserve">feature to manipulate the camera speed was a bit more </w:t>
      </w:r>
      <w:r w:rsidRPr="56A341ED" w:rsidR="6EEEC3E6">
        <w:rPr>
          <w:rFonts w:ascii="Times New Roman" w:hAnsi="Times New Roman" w:eastAsia="Times New Roman" w:cs="Times New Roman"/>
          <w:sz w:val="24"/>
          <w:szCs w:val="24"/>
        </w:rPr>
        <w:t>challenging but</w:t>
      </w:r>
      <w:r w:rsidRPr="56A341ED" w:rsidR="4788190F">
        <w:rPr>
          <w:rFonts w:ascii="Times New Roman" w:hAnsi="Times New Roman" w:eastAsia="Times New Roman" w:cs="Times New Roman"/>
          <w:sz w:val="24"/>
          <w:szCs w:val="24"/>
        </w:rPr>
        <w:t xml:space="preserve"> proved to be easy enough to implement</w:t>
      </w:r>
      <w:r w:rsidRPr="56A341ED" w:rsidR="76AEFD10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56A341ED" w:rsidR="18F78748">
        <w:rPr>
          <w:rFonts w:ascii="Times New Roman" w:hAnsi="Times New Roman" w:eastAsia="Times New Roman" w:cs="Times New Roman"/>
          <w:sz w:val="24"/>
          <w:szCs w:val="24"/>
        </w:rPr>
        <w:t>I compared the existing mouse functionality</w:t>
      </w:r>
      <w:r w:rsidRPr="56A341ED" w:rsidR="6783BA07">
        <w:rPr>
          <w:rFonts w:ascii="Times New Roman" w:hAnsi="Times New Roman" w:eastAsia="Times New Roman" w:cs="Times New Roman"/>
          <w:sz w:val="24"/>
          <w:szCs w:val="24"/>
        </w:rPr>
        <w:t xml:space="preserve"> for moving the camera side-to-side and up-and-down</w:t>
      </w:r>
      <w:r w:rsidRPr="56A341ED" w:rsidR="18F7874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6A341ED" w:rsidR="18F78748">
        <w:rPr>
          <w:rFonts w:ascii="Times New Roman" w:hAnsi="Times New Roman" w:eastAsia="Times New Roman" w:cs="Times New Roman"/>
          <w:sz w:val="24"/>
          <w:szCs w:val="24"/>
        </w:rPr>
        <w:t xml:space="preserve">to examine what I needed for </w:t>
      </w:r>
      <w:r w:rsidRPr="56A341ED" w:rsidR="64766E6D">
        <w:rPr>
          <w:rFonts w:ascii="Times New Roman" w:hAnsi="Times New Roman" w:eastAsia="Times New Roman" w:cs="Times New Roman"/>
          <w:sz w:val="24"/>
          <w:szCs w:val="24"/>
        </w:rPr>
        <w:t xml:space="preserve">creating </w:t>
      </w:r>
      <w:r w:rsidRPr="56A341ED" w:rsidR="18F78748">
        <w:rPr>
          <w:rFonts w:ascii="Times New Roman" w:hAnsi="Times New Roman" w:eastAsia="Times New Roman" w:cs="Times New Roman"/>
          <w:sz w:val="24"/>
          <w:szCs w:val="24"/>
        </w:rPr>
        <w:t xml:space="preserve">the camera </w:t>
      </w:r>
      <w:r w:rsidRPr="56A341ED" w:rsidR="3048F39E">
        <w:rPr>
          <w:rFonts w:ascii="Times New Roman" w:hAnsi="Times New Roman" w:eastAsia="Times New Roman" w:cs="Times New Roman"/>
          <w:sz w:val="24"/>
          <w:szCs w:val="24"/>
        </w:rPr>
        <w:t>speed adjustment feature.</w:t>
      </w:r>
      <w:r w:rsidRPr="56A341ED" w:rsidR="26313AD2">
        <w:rPr>
          <w:rFonts w:ascii="Times New Roman" w:hAnsi="Times New Roman" w:eastAsia="Times New Roman" w:cs="Times New Roman"/>
          <w:sz w:val="24"/>
          <w:szCs w:val="24"/>
        </w:rPr>
        <w:t xml:space="preserve"> I </w:t>
      </w:r>
      <w:r w:rsidRPr="56A341ED" w:rsidR="2E43264B">
        <w:rPr>
          <w:rFonts w:ascii="Times New Roman" w:hAnsi="Times New Roman" w:eastAsia="Times New Roman" w:cs="Times New Roman"/>
          <w:sz w:val="24"/>
          <w:szCs w:val="24"/>
        </w:rPr>
        <w:t>added</w:t>
      </w:r>
      <w:r w:rsidRPr="56A341ED" w:rsidR="26313AD2">
        <w:rPr>
          <w:rFonts w:ascii="Times New Roman" w:hAnsi="Times New Roman" w:eastAsia="Times New Roman" w:cs="Times New Roman"/>
          <w:sz w:val="24"/>
          <w:szCs w:val="24"/>
        </w:rPr>
        <w:t xml:space="preserve"> the callback for the mouse wheel actins to be recognized.</w:t>
      </w:r>
    </w:p>
    <w:p w:rsidR="2C821DA7" w:rsidP="56A341ED" w:rsidRDefault="2C821DA7" w14:paraId="0DCE9244" w14:textId="1E26CF6D">
      <w:pPr>
        <w:pStyle w:val="Normal"/>
        <w:bidi w:val="0"/>
        <w:rPr>
          <w:rFonts w:ascii="Times New Roman" w:hAnsi="Times New Roman" w:eastAsia="Times New Roman" w:cs="Times New Roman"/>
          <w:sz w:val="24"/>
          <w:szCs w:val="24"/>
        </w:rPr>
      </w:pPr>
      <w:r w:rsidRPr="56A341ED" w:rsidR="2C821DA7">
        <w:rPr>
          <w:rFonts w:ascii="Times New Roman" w:hAnsi="Times New Roman" w:eastAsia="Times New Roman" w:cs="Times New Roman"/>
          <w:sz w:val="24"/>
          <w:szCs w:val="24"/>
        </w:rPr>
        <w:t xml:space="preserve">The lighting was the worst part of this course and my project, and it derailed me entirely. I failed to understand this concept, and thus I failed this course in my opinion. The resources and materials given were ample, but I could not find the direction that I needed to verify to myself if I was doing it correctly. I had waited for feedback, but my dilemma was not addressed. After reviewing the 2 different YouTube video resources that I found, I was even further confused as they represented two different methods and projects. </w:t>
      </w:r>
    </w:p>
    <w:p w:rsidR="2C821DA7" w:rsidP="56A341ED" w:rsidRDefault="2C821DA7" w14:paraId="0BE702FF" w14:textId="56268AA0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56A341ED" w:rsidR="2C821DA7">
        <w:rPr>
          <w:rFonts w:ascii="Times New Roman" w:hAnsi="Times New Roman" w:eastAsia="Times New Roman" w:cs="Times New Roman"/>
          <w:sz w:val="24"/>
          <w:szCs w:val="24"/>
        </w:rPr>
        <w:t xml:space="preserve">It is 9:44 PM on the day this is due, and I just received my feedback for the lighting project. I had done it correctly, and now I feel the fool for wasting so much time stressing over nothing. This has been a nerve-racking experience and has ruined this experience for me as of now. I will have to push myself even more now to create the vise before the deadline, or I may change it to an outside canister shaped </w:t>
      </w:r>
      <w:r w:rsidRPr="56A341ED" w:rsidR="2C821DA7">
        <w:rPr>
          <w:rFonts w:ascii="Times New Roman" w:hAnsi="Times New Roman" w:eastAsia="Times New Roman" w:cs="Times New Roman"/>
          <w:sz w:val="24"/>
          <w:szCs w:val="24"/>
        </w:rPr>
        <w:t>light on the side of the barn.</w:t>
      </w:r>
    </w:p>
    <w:p w:rsidR="0873BEA8" w:rsidP="56A341ED" w:rsidRDefault="0873BEA8" w14:paraId="09B8D56A" w14:textId="70AEEF87">
      <w:pPr>
        <w:pStyle w:val="Normal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A341ED" w:rsidR="0873BEA8">
        <w:rPr>
          <w:rFonts w:ascii="Times New Roman" w:hAnsi="Times New Roman" w:eastAsia="Times New Roman" w:cs="Times New Roman"/>
          <w:sz w:val="24"/>
          <w:szCs w:val="24"/>
        </w:rPr>
        <w:t xml:space="preserve">There were many </w:t>
      </w:r>
      <w:r w:rsidRPr="56A341ED" w:rsidR="019892F6">
        <w:rPr>
          <w:rFonts w:ascii="Times New Roman" w:hAnsi="Times New Roman" w:eastAsia="Times New Roman" w:cs="Times New Roman"/>
          <w:sz w:val="24"/>
          <w:szCs w:val="24"/>
        </w:rPr>
        <w:t xml:space="preserve">modular </w:t>
      </w:r>
      <w:r w:rsidRPr="56A341ED" w:rsidR="0873BEA8">
        <w:rPr>
          <w:rFonts w:ascii="Times New Roman" w:hAnsi="Times New Roman" w:eastAsia="Times New Roman" w:cs="Times New Roman"/>
          <w:sz w:val="24"/>
          <w:szCs w:val="24"/>
        </w:rPr>
        <w:t>functions that were</w:t>
      </w:r>
      <w:r w:rsidRPr="56A341ED" w:rsidR="0873BE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6A341ED" w:rsidR="71C4B5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customized</w:t>
      </w:r>
      <w:r w:rsidRPr="56A341ED" w:rsidR="0873BE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6A341ED" w:rsidR="24B064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</w:t>
      </w:r>
      <w:r w:rsidRPr="56A341ED" w:rsidR="0873BE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or this application. </w:t>
      </w:r>
      <w:r w:rsidRPr="56A341ED" w:rsidR="6104C9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56A341ED" w:rsidR="05CBA3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preparation</w:t>
      </w:r>
      <w:r w:rsidRPr="56A341ED" w:rsidR="6104C9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scene function</w:t>
      </w:r>
      <w:r w:rsidRPr="56A341ED" w:rsidR="26BE6E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</w:t>
      </w:r>
      <w:r w:rsidRPr="56A341ED" w:rsidR="6104C9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 the </w:t>
      </w:r>
      <w:r w:rsidRPr="56A341ED" w:rsidR="59767D9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56A341ED" w:rsidR="6104C9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cene </w:t>
      </w:r>
      <w:r w:rsidRPr="56A341ED" w:rsidR="5C5437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</w:t>
      </w:r>
      <w:r w:rsidRPr="56A341ED" w:rsidR="6104C9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anager class was special </w:t>
      </w:r>
      <w:r w:rsidRPr="56A341ED" w:rsidR="455ECF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</w:t>
      </w:r>
      <w:r w:rsidRPr="56A341ED" w:rsidR="4C9C14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ecause of its use case.</w:t>
      </w:r>
      <w:r w:rsidRPr="56A341ED" w:rsidR="710FC7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 is used to </w:t>
      </w:r>
      <w:r w:rsidRPr="56A341ED" w:rsidR="710FC7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render</w:t>
      </w:r>
      <w:r w:rsidRPr="56A341ED" w:rsidR="710FC7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objects and meshes that make up our scene. </w:t>
      </w:r>
      <w:r w:rsidRPr="56A341ED" w:rsidR="4773C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 liked this use of modularization as it was efficient in organizing the structure of the scene manager class</w:t>
      </w:r>
      <w:r w:rsidRPr="56A341ED" w:rsidR="58250F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the functions used for the multiple meshes</w:t>
      </w:r>
      <w:r w:rsidRPr="56A341ED" w:rsidR="4773C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56A341ED" w:rsidR="55189F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makes it reusable at scale for projects</w:t>
      </w:r>
      <w:r w:rsidRPr="56A341ED" w:rsidR="14A65A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6A341ED" w:rsidR="147C78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like ours. </w:t>
      </w:r>
    </w:p>
    <w:p w:rsidR="147C7832" w:rsidP="56A341ED" w:rsidRDefault="147C7832" w14:paraId="6DE1C16C" w14:textId="4B9C0B9E">
      <w:pPr>
        <w:pStyle w:val="Normal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6A341ED" w:rsidR="147C78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process of</w:t>
      </w:r>
      <w:r w:rsidRPr="56A341ED" w:rsidR="14A65A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6A341ED" w:rsidR="14A65A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calling a single mesh </w:t>
      </w:r>
      <w:r w:rsidRPr="56A341ED" w:rsidR="7ABD35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each shape to be represented </w:t>
      </w:r>
      <w:r w:rsidRPr="56A341ED" w:rsidR="14A65A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and </w:t>
      </w:r>
      <w:r w:rsidRPr="56A341ED" w:rsidR="54F280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then </w:t>
      </w:r>
      <w:r w:rsidRPr="56A341ED" w:rsidR="14A65A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assigning it to a container</w:t>
      </w:r>
      <w:r w:rsidRPr="56A341ED" w:rsidR="56E7DF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great. It made the meshes reusable by using the </w:t>
      </w:r>
      <w:r w:rsidRPr="56A341ED" w:rsidR="79BC0F6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container </w:t>
      </w:r>
      <w:r w:rsidRPr="56A341ED" w:rsidR="14A65A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m_basicMeshes</w:t>
      </w:r>
      <w:r w:rsidRPr="56A341ED" w:rsidR="607724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</w:t>
      </w:r>
      <w:r w:rsidRPr="56A341ED" w:rsidR="55543E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continuously</w:t>
      </w:r>
      <w:r w:rsidRPr="56A341ED" w:rsidR="3DA876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6A341ED" w:rsidR="4153C8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draw </w:t>
      </w:r>
      <w:r w:rsidRPr="56A341ED" w:rsidR="0176F5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and redraw </w:t>
      </w:r>
      <w:r w:rsidRPr="56A341ED" w:rsidR="320398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each</w:t>
      </w:r>
      <w:r w:rsidRPr="56A341ED" w:rsidR="4153C8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mesh </w:t>
      </w:r>
      <w:r w:rsidRPr="56A341ED" w:rsidR="23D780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needed </w:t>
      </w:r>
      <w:r w:rsidRPr="56A341ED" w:rsidR="19E8E19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</w:t>
      </w:r>
      <w:r w:rsidRPr="56A341ED" w:rsidR="4153C8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6A341ED" w:rsidR="6D32C4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scene</w:t>
      </w:r>
      <w:r w:rsidRPr="56A341ED" w:rsidR="4153C8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56A341ED" w:rsidR="37834C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makes </w:t>
      </w:r>
      <w:r w:rsidRPr="56A341ED" w:rsidR="2E5A76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computations faster and uses </w:t>
      </w:r>
      <w:r w:rsidRPr="56A341ED" w:rsidR="2E5A76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less</w:t>
      </w:r>
      <w:r w:rsidRPr="56A341ED" w:rsidR="2E5A76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resources </w:t>
      </w:r>
      <w:r w:rsidRPr="56A341ED" w:rsidR="37834C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when redrawing objects for each </w:t>
      </w:r>
      <w:r w:rsidRPr="56A341ED" w:rsidR="1BBDEB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frame</w:t>
      </w:r>
      <w:r w:rsidRPr="56A341ED" w:rsidR="45C34F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repeatedly</w:t>
      </w:r>
      <w:r w:rsidRPr="56A341ED" w:rsidR="1BBDEB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56A341ED" w:rsidR="55194C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 also helps </w:t>
      </w:r>
      <w:r w:rsidRPr="56A341ED" w:rsidR="6A5C819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keep</w:t>
      </w:r>
      <w:r w:rsidRPr="56A341ED" w:rsidR="55194C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code cleaner by reducing the number of calls n</w:t>
      </w:r>
      <w:r w:rsidRPr="56A341ED" w:rsidR="61D890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eeded to load the mesh before drawing it.</w:t>
      </w:r>
    </w:p>
    <w:sectPr w:rsidRPr="00B863FB" w:rsidR="67AE999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footnotePr>
        <w:pos w:val="beneathText"/>
      </w:footnotePr>
      <w:pgSz w:w="12240" w:h="15840" w:orient="portrait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19EC" w:rsidRDefault="002119EC" w14:paraId="6B572A66" w14:textId="77777777">
      <w:pPr>
        <w:spacing w:line="240" w:lineRule="auto"/>
      </w:pPr>
      <w:r>
        <w:separator/>
      </w:r>
    </w:p>
    <w:p w:rsidR="002119EC" w:rsidRDefault="002119EC" w14:paraId="0A0271EF" w14:textId="77777777"/>
  </w:endnote>
  <w:endnote w:type="continuationSeparator" w:id="0">
    <w:p w:rsidR="002119EC" w:rsidRDefault="002119EC" w14:paraId="29ECAE86" w14:textId="77777777">
      <w:pPr>
        <w:spacing w:line="240" w:lineRule="auto"/>
      </w:pPr>
      <w:r>
        <w:continuationSeparator/>
      </w:r>
    </w:p>
    <w:p w:rsidR="002119EC" w:rsidRDefault="002119EC" w14:paraId="77F0093E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3AE9" w:rsidRDefault="002F3AE9" w14:paraId="00CEFFA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F3AE9" w:rsidR="0D6E5604" w:rsidP="002F3AE9" w:rsidRDefault="0D6E5604" w14:paraId="1D7E062D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F3AE9" w:rsidR="3E192C66" w:rsidP="002F3AE9" w:rsidRDefault="3E192C66" w14:paraId="4C014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19EC" w:rsidRDefault="002119EC" w14:paraId="69786950" w14:textId="77777777">
      <w:pPr>
        <w:spacing w:line="240" w:lineRule="auto"/>
      </w:pPr>
      <w:r>
        <w:separator/>
      </w:r>
    </w:p>
    <w:p w:rsidR="002119EC" w:rsidRDefault="002119EC" w14:paraId="4B6D0B7C" w14:textId="77777777"/>
  </w:footnote>
  <w:footnote w:type="continuationSeparator" w:id="0">
    <w:p w:rsidR="002119EC" w:rsidRDefault="002119EC" w14:paraId="11EEE982" w14:textId="77777777">
      <w:pPr>
        <w:spacing w:line="240" w:lineRule="auto"/>
      </w:pPr>
      <w:r>
        <w:continuationSeparator/>
      </w:r>
    </w:p>
    <w:p w:rsidR="002119EC" w:rsidRDefault="002119EC" w14:paraId="1580C94A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3AE9" w:rsidRDefault="002F3AE9" w14:paraId="5873DA3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F3AE9" w:rsidR="0D6E5604" w:rsidP="002F3AE9" w:rsidRDefault="0D6E5604" w14:paraId="650E3BBF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F3AE9" w:rsidR="3E192C66" w:rsidP="002F3AE9" w:rsidRDefault="3E192C66" w14:paraId="009B40CE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YWjPbaXr5uoqSB" int2:id="IVjOrKGr">
      <int2:state int2:type="spell" int2:value="Rejected"/>
    </int2:textHash>
    <int2:bookmark int2:bookmarkName="_Int_KQuZFlkV" int2:invalidationBookmarkName="" int2:hashCode="0a9z1ed3F+zzQW" int2:id="M29jkwmp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removeDateAndTime/>
  <w:proofState w:spelling="clean" w:grammar="dirty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9EC"/>
    <w:rsid w:val="00023AFE"/>
    <w:rsid w:val="0008485C"/>
    <w:rsid w:val="000A3D9B"/>
    <w:rsid w:val="000D4642"/>
    <w:rsid w:val="000D539D"/>
    <w:rsid w:val="00116273"/>
    <w:rsid w:val="002119EC"/>
    <w:rsid w:val="002258E5"/>
    <w:rsid w:val="0029523A"/>
    <w:rsid w:val="002C79E6"/>
    <w:rsid w:val="002F3AE9"/>
    <w:rsid w:val="003804CC"/>
    <w:rsid w:val="00405FE1"/>
    <w:rsid w:val="00425B2B"/>
    <w:rsid w:val="00427E1B"/>
    <w:rsid w:val="0046AFBC"/>
    <w:rsid w:val="004E3DAD"/>
    <w:rsid w:val="00522A58"/>
    <w:rsid w:val="005C199E"/>
    <w:rsid w:val="00604CF8"/>
    <w:rsid w:val="00664C1A"/>
    <w:rsid w:val="007C1757"/>
    <w:rsid w:val="0087407D"/>
    <w:rsid w:val="00A417C1"/>
    <w:rsid w:val="00B863FB"/>
    <w:rsid w:val="00B86440"/>
    <w:rsid w:val="00BB2D6F"/>
    <w:rsid w:val="00C00F8F"/>
    <w:rsid w:val="00C03068"/>
    <w:rsid w:val="00C23C82"/>
    <w:rsid w:val="00CA4F93"/>
    <w:rsid w:val="00D620FD"/>
    <w:rsid w:val="00D91044"/>
    <w:rsid w:val="00E67454"/>
    <w:rsid w:val="00EF55C5"/>
    <w:rsid w:val="00F47838"/>
    <w:rsid w:val="00F55C03"/>
    <w:rsid w:val="00F6242A"/>
    <w:rsid w:val="00FD0666"/>
    <w:rsid w:val="00FE623A"/>
    <w:rsid w:val="00FF55EC"/>
    <w:rsid w:val="013AEDA0"/>
    <w:rsid w:val="014CA2B6"/>
    <w:rsid w:val="0176F5B2"/>
    <w:rsid w:val="018686D9"/>
    <w:rsid w:val="019892F6"/>
    <w:rsid w:val="026C51D4"/>
    <w:rsid w:val="02BC0772"/>
    <w:rsid w:val="03164793"/>
    <w:rsid w:val="035B2A12"/>
    <w:rsid w:val="03A2EAE9"/>
    <w:rsid w:val="043AA1B2"/>
    <w:rsid w:val="046B0080"/>
    <w:rsid w:val="0523B9B7"/>
    <w:rsid w:val="057E0B5B"/>
    <w:rsid w:val="05CBA30C"/>
    <w:rsid w:val="061B0908"/>
    <w:rsid w:val="0628215B"/>
    <w:rsid w:val="07934FA2"/>
    <w:rsid w:val="07D8CB69"/>
    <w:rsid w:val="07F4AE22"/>
    <w:rsid w:val="08042032"/>
    <w:rsid w:val="0833CEEF"/>
    <w:rsid w:val="0838BFCC"/>
    <w:rsid w:val="086E5FE4"/>
    <w:rsid w:val="0873BEA8"/>
    <w:rsid w:val="08A64952"/>
    <w:rsid w:val="08AD3046"/>
    <w:rsid w:val="096ACBCF"/>
    <w:rsid w:val="0990307B"/>
    <w:rsid w:val="09E66EFF"/>
    <w:rsid w:val="0A8C9429"/>
    <w:rsid w:val="0ADCC509"/>
    <w:rsid w:val="0BAFEC10"/>
    <w:rsid w:val="0BF46687"/>
    <w:rsid w:val="0CCBF4FF"/>
    <w:rsid w:val="0CFC3567"/>
    <w:rsid w:val="0D613572"/>
    <w:rsid w:val="0D6E5604"/>
    <w:rsid w:val="0D96055A"/>
    <w:rsid w:val="0DE62BD6"/>
    <w:rsid w:val="0E118BC6"/>
    <w:rsid w:val="0E4DE970"/>
    <w:rsid w:val="0E6660C5"/>
    <w:rsid w:val="0F64DD73"/>
    <w:rsid w:val="11C33181"/>
    <w:rsid w:val="1414D4C5"/>
    <w:rsid w:val="147C7832"/>
    <w:rsid w:val="14A65A4B"/>
    <w:rsid w:val="14F6C15C"/>
    <w:rsid w:val="150B5E2B"/>
    <w:rsid w:val="156D6AA7"/>
    <w:rsid w:val="157C9FFD"/>
    <w:rsid w:val="165FD2BE"/>
    <w:rsid w:val="1687FD60"/>
    <w:rsid w:val="168AA6B7"/>
    <w:rsid w:val="17048FB1"/>
    <w:rsid w:val="170F9092"/>
    <w:rsid w:val="178D7658"/>
    <w:rsid w:val="17BACE98"/>
    <w:rsid w:val="17D65D1F"/>
    <w:rsid w:val="18851E52"/>
    <w:rsid w:val="18902520"/>
    <w:rsid w:val="18F78748"/>
    <w:rsid w:val="19114E55"/>
    <w:rsid w:val="19E8E19F"/>
    <w:rsid w:val="1A800739"/>
    <w:rsid w:val="1AC2C192"/>
    <w:rsid w:val="1B4BFE8A"/>
    <w:rsid w:val="1BBDEBE7"/>
    <w:rsid w:val="1C0665C1"/>
    <w:rsid w:val="1D0C5F99"/>
    <w:rsid w:val="1DA88147"/>
    <w:rsid w:val="1E84F322"/>
    <w:rsid w:val="1F236C3F"/>
    <w:rsid w:val="201D26C8"/>
    <w:rsid w:val="20ACAC57"/>
    <w:rsid w:val="20F4252F"/>
    <w:rsid w:val="2114607F"/>
    <w:rsid w:val="211CCCF8"/>
    <w:rsid w:val="212F006F"/>
    <w:rsid w:val="2144F404"/>
    <w:rsid w:val="21BECA29"/>
    <w:rsid w:val="21C109B3"/>
    <w:rsid w:val="224E39C5"/>
    <w:rsid w:val="22A1397C"/>
    <w:rsid w:val="22B37803"/>
    <w:rsid w:val="232DAF74"/>
    <w:rsid w:val="23D7807B"/>
    <w:rsid w:val="2449A2AA"/>
    <w:rsid w:val="244EB16D"/>
    <w:rsid w:val="24612D69"/>
    <w:rsid w:val="24B06400"/>
    <w:rsid w:val="24F218A2"/>
    <w:rsid w:val="24F58015"/>
    <w:rsid w:val="257A595D"/>
    <w:rsid w:val="26313AD2"/>
    <w:rsid w:val="26BE6E37"/>
    <w:rsid w:val="27CD0151"/>
    <w:rsid w:val="27DDFC3A"/>
    <w:rsid w:val="283AACD0"/>
    <w:rsid w:val="28C25A1C"/>
    <w:rsid w:val="29AA8627"/>
    <w:rsid w:val="2A29BFB7"/>
    <w:rsid w:val="2A35FB3A"/>
    <w:rsid w:val="2A6461AC"/>
    <w:rsid w:val="2A77F026"/>
    <w:rsid w:val="2A82A2BC"/>
    <w:rsid w:val="2A9AD2F9"/>
    <w:rsid w:val="2ADFBA7A"/>
    <w:rsid w:val="2ADFFA48"/>
    <w:rsid w:val="2AEFC7F8"/>
    <w:rsid w:val="2B173423"/>
    <w:rsid w:val="2C10F15F"/>
    <w:rsid w:val="2C328AC9"/>
    <w:rsid w:val="2C821DA7"/>
    <w:rsid w:val="2CBAFCC8"/>
    <w:rsid w:val="2CCBA9BD"/>
    <w:rsid w:val="2CCDFC8D"/>
    <w:rsid w:val="2CD0AEF5"/>
    <w:rsid w:val="2CDFABA4"/>
    <w:rsid w:val="2DDF7338"/>
    <w:rsid w:val="2E06A892"/>
    <w:rsid w:val="2E43264B"/>
    <w:rsid w:val="2E5A7633"/>
    <w:rsid w:val="2E8FF14B"/>
    <w:rsid w:val="2EAD2081"/>
    <w:rsid w:val="2ECD13FC"/>
    <w:rsid w:val="2EF3E8D0"/>
    <w:rsid w:val="2F451908"/>
    <w:rsid w:val="2F6FB8B1"/>
    <w:rsid w:val="2FD289F5"/>
    <w:rsid w:val="3048F39E"/>
    <w:rsid w:val="304B8F8E"/>
    <w:rsid w:val="3086BA18"/>
    <w:rsid w:val="30D7D569"/>
    <w:rsid w:val="32039884"/>
    <w:rsid w:val="3236C9DF"/>
    <w:rsid w:val="329BD732"/>
    <w:rsid w:val="3321561A"/>
    <w:rsid w:val="33E823EA"/>
    <w:rsid w:val="3465399A"/>
    <w:rsid w:val="34C0BB6A"/>
    <w:rsid w:val="3538B826"/>
    <w:rsid w:val="358E1FA0"/>
    <w:rsid w:val="35E4566C"/>
    <w:rsid w:val="3660B96E"/>
    <w:rsid w:val="37834CBE"/>
    <w:rsid w:val="37C36714"/>
    <w:rsid w:val="37E63C57"/>
    <w:rsid w:val="387FFFF3"/>
    <w:rsid w:val="39761DF8"/>
    <w:rsid w:val="398AB109"/>
    <w:rsid w:val="39B47381"/>
    <w:rsid w:val="39B984EE"/>
    <w:rsid w:val="3ABE9F9B"/>
    <w:rsid w:val="3C40AAD9"/>
    <w:rsid w:val="3D0A9892"/>
    <w:rsid w:val="3D1A6E64"/>
    <w:rsid w:val="3D8D0561"/>
    <w:rsid w:val="3DA16A53"/>
    <w:rsid w:val="3DA876A8"/>
    <w:rsid w:val="3E192C66"/>
    <w:rsid w:val="3FD79D39"/>
    <w:rsid w:val="41210053"/>
    <w:rsid w:val="4153C8D1"/>
    <w:rsid w:val="41A52054"/>
    <w:rsid w:val="423A86BA"/>
    <w:rsid w:val="4254DB7F"/>
    <w:rsid w:val="425C1562"/>
    <w:rsid w:val="429749AC"/>
    <w:rsid w:val="42DFF207"/>
    <w:rsid w:val="4331B667"/>
    <w:rsid w:val="436858A9"/>
    <w:rsid w:val="44065BA1"/>
    <w:rsid w:val="446541CF"/>
    <w:rsid w:val="446835FE"/>
    <w:rsid w:val="4469D7F2"/>
    <w:rsid w:val="455ECF3A"/>
    <w:rsid w:val="45C34FB9"/>
    <w:rsid w:val="4655EB4C"/>
    <w:rsid w:val="465BD523"/>
    <w:rsid w:val="4675236E"/>
    <w:rsid w:val="46A529D3"/>
    <w:rsid w:val="46DFE4C5"/>
    <w:rsid w:val="46F5F718"/>
    <w:rsid w:val="4773C0E9"/>
    <w:rsid w:val="4788190F"/>
    <w:rsid w:val="4793EEF2"/>
    <w:rsid w:val="47F08C30"/>
    <w:rsid w:val="49D1FA00"/>
    <w:rsid w:val="4A446072"/>
    <w:rsid w:val="4AFE4476"/>
    <w:rsid w:val="4B13E4CC"/>
    <w:rsid w:val="4BCDB871"/>
    <w:rsid w:val="4C5131EF"/>
    <w:rsid w:val="4C784E04"/>
    <w:rsid w:val="4C9C1439"/>
    <w:rsid w:val="4CEB5F6E"/>
    <w:rsid w:val="4D52FD2F"/>
    <w:rsid w:val="4DB798F2"/>
    <w:rsid w:val="4FEEC800"/>
    <w:rsid w:val="5023A1C8"/>
    <w:rsid w:val="5097AB70"/>
    <w:rsid w:val="5102937C"/>
    <w:rsid w:val="51121AA4"/>
    <w:rsid w:val="512EA390"/>
    <w:rsid w:val="515FE5A8"/>
    <w:rsid w:val="5216D368"/>
    <w:rsid w:val="52319D0A"/>
    <w:rsid w:val="5236C90B"/>
    <w:rsid w:val="52694629"/>
    <w:rsid w:val="526CA1FA"/>
    <w:rsid w:val="52E46137"/>
    <w:rsid w:val="53B4A9D2"/>
    <w:rsid w:val="547F9E64"/>
    <w:rsid w:val="54F28007"/>
    <w:rsid w:val="54F87CE4"/>
    <w:rsid w:val="55189F17"/>
    <w:rsid w:val="55194C82"/>
    <w:rsid w:val="554C7E31"/>
    <w:rsid w:val="55543EAC"/>
    <w:rsid w:val="569CBA7F"/>
    <w:rsid w:val="56A341ED"/>
    <w:rsid w:val="56CB0204"/>
    <w:rsid w:val="56E7DFBC"/>
    <w:rsid w:val="5710A166"/>
    <w:rsid w:val="58250F88"/>
    <w:rsid w:val="583A94BA"/>
    <w:rsid w:val="584C4511"/>
    <w:rsid w:val="592FA024"/>
    <w:rsid w:val="593F41A5"/>
    <w:rsid w:val="59767D90"/>
    <w:rsid w:val="599BFD00"/>
    <w:rsid w:val="5A1CFD60"/>
    <w:rsid w:val="5AAC77B3"/>
    <w:rsid w:val="5AC01873"/>
    <w:rsid w:val="5B8E3168"/>
    <w:rsid w:val="5BEE5B87"/>
    <w:rsid w:val="5C2278E8"/>
    <w:rsid w:val="5C543720"/>
    <w:rsid w:val="5C77F756"/>
    <w:rsid w:val="5CBB7431"/>
    <w:rsid w:val="5D68E123"/>
    <w:rsid w:val="5D9F5DD0"/>
    <w:rsid w:val="5E235F75"/>
    <w:rsid w:val="5E2AC8D3"/>
    <w:rsid w:val="5E496F36"/>
    <w:rsid w:val="5F0B4489"/>
    <w:rsid w:val="5F5387CB"/>
    <w:rsid w:val="5FE7AB61"/>
    <w:rsid w:val="6022D07F"/>
    <w:rsid w:val="6076FB0D"/>
    <w:rsid w:val="6077249A"/>
    <w:rsid w:val="6104C9C4"/>
    <w:rsid w:val="61BA2529"/>
    <w:rsid w:val="61D890F9"/>
    <w:rsid w:val="626526B1"/>
    <w:rsid w:val="629BEDD0"/>
    <w:rsid w:val="62B25E84"/>
    <w:rsid w:val="62FD9548"/>
    <w:rsid w:val="63284569"/>
    <w:rsid w:val="63961C99"/>
    <w:rsid w:val="63A93374"/>
    <w:rsid w:val="63F8269B"/>
    <w:rsid w:val="6451CACF"/>
    <w:rsid w:val="64766E6D"/>
    <w:rsid w:val="65407DE8"/>
    <w:rsid w:val="6554620A"/>
    <w:rsid w:val="667313F0"/>
    <w:rsid w:val="6783BA07"/>
    <w:rsid w:val="67AE9998"/>
    <w:rsid w:val="67D71F55"/>
    <w:rsid w:val="689E33FC"/>
    <w:rsid w:val="68A6B518"/>
    <w:rsid w:val="68E35553"/>
    <w:rsid w:val="69479C50"/>
    <w:rsid w:val="6A36C4BF"/>
    <w:rsid w:val="6A5C819C"/>
    <w:rsid w:val="6AD1E66A"/>
    <w:rsid w:val="6AFECCA2"/>
    <w:rsid w:val="6B5895FF"/>
    <w:rsid w:val="6B58BE7B"/>
    <w:rsid w:val="6B8C8D6E"/>
    <w:rsid w:val="6BABA374"/>
    <w:rsid w:val="6BCBE67D"/>
    <w:rsid w:val="6C3A1E3D"/>
    <w:rsid w:val="6CB22776"/>
    <w:rsid w:val="6CB8B81D"/>
    <w:rsid w:val="6D1E8EBE"/>
    <w:rsid w:val="6D32C400"/>
    <w:rsid w:val="6EEEC3E6"/>
    <w:rsid w:val="6FC55F38"/>
    <w:rsid w:val="702DD1E8"/>
    <w:rsid w:val="7050BCB6"/>
    <w:rsid w:val="7085AB64"/>
    <w:rsid w:val="70E046BF"/>
    <w:rsid w:val="710FC793"/>
    <w:rsid w:val="71C4B5F9"/>
    <w:rsid w:val="72244818"/>
    <w:rsid w:val="728FF7FB"/>
    <w:rsid w:val="72F86317"/>
    <w:rsid w:val="7341BBC4"/>
    <w:rsid w:val="73937D69"/>
    <w:rsid w:val="73D29A04"/>
    <w:rsid w:val="748788BF"/>
    <w:rsid w:val="75D53FFE"/>
    <w:rsid w:val="75EBAB51"/>
    <w:rsid w:val="765D3FC3"/>
    <w:rsid w:val="76AEFD10"/>
    <w:rsid w:val="77F050E4"/>
    <w:rsid w:val="7840C1E6"/>
    <w:rsid w:val="78CDDE19"/>
    <w:rsid w:val="79BC0F6C"/>
    <w:rsid w:val="7A40CDDA"/>
    <w:rsid w:val="7ABD35DC"/>
    <w:rsid w:val="7AF2EFDE"/>
    <w:rsid w:val="7B684DD5"/>
    <w:rsid w:val="7BC00123"/>
    <w:rsid w:val="7C24BE50"/>
    <w:rsid w:val="7CCA2D81"/>
    <w:rsid w:val="7D68A5D3"/>
    <w:rsid w:val="7E203AF5"/>
    <w:rsid w:val="7EBF43CE"/>
    <w:rsid w:val="7ED58D89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6E29D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3" w:semiHidden="1" w:unhideWhenUsed="1" w:qFormat="1"/>
    <w:lsdException w:name="heading 3" w:uiPriority="3" w:semiHidden="1" w:unhideWhenUsed="1" w:qFormat="1"/>
    <w:lsdException w:name="heading 4" w:uiPriority="3" w:semiHidden="1" w:unhideWhenUsed="1" w:qFormat="1"/>
    <w:lsdException w:name="heading 5" w:uiPriority="3" w:semiHidden="1" w:unhideWhenUsed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 w:qFormat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hAnsiTheme="majorHAnsi"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hAnsiTheme="majorHAnsi" w:eastAsiaTheme="majorEastAsia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hAnsiTheme="majorHAnsi" w:eastAsiaTheme="majorEastAsia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hAnsiTheme="majorHAnsi"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hAnsiTheme="majorHAnsi" w:eastAsiaTheme="majorEastAsia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hAnsiTheme="majorHAnsi" w:eastAsiaTheme="majorEastAsia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hAnsiTheme="majorHAnsi" w:eastAsiaTheme="majorEastAsia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ectionTitle" w:customStyle="1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hAnsiTheme="majorHAnsi" w:eastAsiaTheme="majorEastAsia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styleId="HeaderChar" w:customStyle="1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styleId="Heading1Char" w:customStyle="1">
    <w:name w:val="Heading 1 Char"/>
    <w:basedOn w:val="DefaultParagraphFont"/>
    <w:link w:val="Heading1"/>
    <w:uiPriority w:val="3"/>
    <w:rsid w:val="002C79E6"/>
    <w:rPr>
      <w:rFonts w:asciiTheme="majorHAnsi" w:hAnsiTheme="majorHAnsi" w:eastAsiaTheme="majorEastAsia" w:cstheme="majorBidi"/>
      <w:b/>
      <w:bCs/>
      <w:sz w:val="22"/>
    </w:rPr>
  </w:style>
  <w:style w:type="character" w:styleId="Heading2Char" w:customStyle="1">
    <w:name w:val="Heading 2 Char"/>
    <w:basedOn w:val="DefaultParagraphFont"/>
    <w:link w:val="Heading2"/>
    <w:uiPriority w:val="3"/>
    <w:rsid w:val="00C00F8F"/>
    <w:rPr>
      <w:rFonts w:asciiTheme="majorHAnsi" w:hAnsiTheme="majorHAnsi" w:eastAsiaTheme="majorEastAsia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hAnsiTheme="majorHAnsi" w:eastAsiaTheme="majorEastAsia" w:cstheme="majorBidi"/>
      <w:b/>
    </w:rPr>
  </w:style>
  <w:style w:type="character" w:styleId="TitleChar" w:customStyle="1">
    <w:name w:val="Title Char"/>
    <w:basedOn w:val="DefaultParagraphFont"/>
    <w:link w:val="Title"/>
    <w:uiPriority w:val="16"/>
    <w:rsid w:val="00B863FB"/>
    <w:rPr>
      <w:rFonts w:asciiTheme="majorHAnsi" w:hAnsiTheme="majorHAnsi" w:eastAsiaTheme="majorEastAsia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styleId="Heading3Char" w:customStyle="1">
    <w:name w:val="Heading 3 Char"/>
    <w:basedOn w:val="DefaultParagraphFont"/>
    <w:link w:val="Heading3"/>
    <w:uiPriority w:val="3"/>
    <w:rsid w:val="00C00F8F"/>
    <w:rPr>
      <w:rFonts w:asciiTheme="majorHAnsi" w:hAnsiTheme="majorHAnsi" w:eastAsiaTheme="majorEastAsia" w:cstheme="majorBidi"/>
      <w:b/>
      <w:bCs/>
      <w:i/>
      <w:sz w:val="22"/>
    </w:rPr>
  </w:style>
  <w:style w:type="character" w:styleId="Heading4Char" w:customStyle="1">
    <w:name w:val="Heading 4 Char"/>
    <w:basedOn w:val="DefaultParagraphFont"/>
    <w:link w:val="Heading4"/>
    <w:uiPriority w:val="3"/>
    <w:rsid w:val="00664C1A"/>
    <w:rPr>
      <w:rFonts w:asciiTheme="majorHAnsi" w:hAnsiTheme="majorHAnsi" w:eastAsiaTheme="majorEastAsia" w:cstheme="majorBidi"/>
      <w:b/>
      <w:bCs/>
      <w:iCs/>
      <w:sz w:val="22"/>
    </w:rPr>
  </w:style>
  <w:style w:type="character" w:styleId="Heading5Char" w:customStyle="1">
    <w:name w:val="Heading 5 Char"/>
    <w:basedOn w:val="DefaultParagraphFont"/>
    <w:link w:val="Heading5"/>
    <w:uiPriority w:val="3"/>
    <w:rsid w:val="00664C1A"/>
    <w:rPr>
      <w:rFonts w:asciiTheme="majorHAnsi" w:hAnsiTheme="majorHAnsi" w:eastAsiaTheme="majorEastAsia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color="DDDDDD" w:themeColor="accent1" w:sz="2" w:space="10" w:shadow="1"/>
        <w:left w:val="single" w:color="DDDDDD" w:themeColor="accent1" w:sz="2" w:space="10" w:shadow="1"/>
        <w:bottom w:val="single" w:color="DDDDDD" w:themeColor="accent1" w:sz="2" w:space="10" w:shadow="1"/>
        <w:right w:val="single" w:color="DDDDDD" w:themeColor="accent1" w:sz="2" w:space="10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styleId="BodyTextChar" w:customStyle="1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styleId="ClosingChar" w:customStyle="1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styleId="DateChar" w:customStyle="1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Space="180" w:wrap="auto" w:hAnchor="page" w:xAlign="center" w:yAlign="bottom" w:hRule="exact"/>
      <w:spacing w:line="240" w:lineRule="auto"/>
      <w:ind w:left="2880" w:firstLine="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hAnsiTheme="majorHAnsi" w:eastAsiaTheme="majorEastAsia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  <w:color w:val="6E6E6E" w:themeColor="accent1" w:themeShade="7F"/>
      <w:kern w:val="24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  <w:i/>
      <w:iCs/>
      <w:color w:val="6E6E6E" w:themeColor="accent1" w:themeShade="7F"/>
      <w:kern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asciiTheme="majorHAnsi" w:hAnsiTheme="majorHAnsi" w:eastAsiaTheme="majorEastAsia" w:cstheme="majorBidi"/>
      <w:color w:val="272727" w:themeColor="text1" w:themeTint="D8"/>
      <w:kern w:val="24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hAnsiTheme="majorHAnsi"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color="DDDDDD" w:themeColor="accent1" w:sz="4" w:space="10"/>
        <w:bottom w:val="single" w:color="DDDDDD" w:themeColor="accent1" w:sz="4" w:space="10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line="240" w:lineRule="auto"/>
      <w:ind w:left="1080" w:firstLine="0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Pr>
      <w:rFonts w:asciiTheme="majorHAnsi" w:hAnsiTheme="majorHAnsi" w:eastAsiaTheme="majorEastAsia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styleId="QuoteChar" w:customStyle="1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styleId="SalutationChar" w:customStyle="1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styleId="SignatureChar" w:customStyle="1">
    <w:name w:val="Signature Char"/>
    <w:basedOn w:val="DefaultParagraphFont"/>
    <w:link w:val="Signature"/>
    <w:uiPriority w:val="99"/>
    <w:semiHidden/>
    <w:rPr>
      <w:kern w:val="24"/>
    </w:rPr>
  </w:style>
  <w:style w:type="paragraph" w:styleId="Title2" w:customStyle="1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hAnsiTheme="majorHAnsi" w:eastAsiaTheme="majorEastAsia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styleId="APAReport" w:customStyle="1">
    <w:name w:val="APA Report"/>
    <w:basedOn w:val="TableNormal"/>
    <w:uiPriority w:val="99"/>
    <w:pPr>
      <w:spacing w:line="240" w:lineRule="auto"/>
      <w:ind w:firstLine="0"/>
    </w:p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top w:val="single" w:color="auto" w:sz="12" w:space="0"/>
          <w:left w:val="nil"/>
          <w:bottom w:val="single" w:color="auto" w:sz="12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ableFigure" w:customStyle="1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styleId="SubtitleChar" w:customStyle="1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glossaryDocument" Target="glossary/document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Relationship Type="http://schemas.microsoft.com/office/2020/10/relationships/intelligence" Target="intelligence2.xml" Id="R33b35b2cb73a49b7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kei\AppData\Roaming\Microsoft\Templates\Student%20APA%20Style%20paper%207th%20edi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hyperlink" Target="https://apastyle.apa.org/style-grammar-guidelines" TargetMode="Externa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/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DAD"/>
    <w:rsid w:val="00427E1B"/>
    <w:rsid w:val="004E3DAD"/>
    <w:rsid w:val="00CA4F93"/>
    <w:rsid w:val="00F4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unhideWhenUsed/>
    <w:qFormat/>
    <w:pPr>
      <w:keepNext/>
      <w:keepLines/>
      <w:spacing w:after="0"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pPr>
      <w:keepNext/>
      <w:keepLines/>
      <w:spacing w:after="0" w:line="480" w:lineRule="auto"/>
      <w:ind w:firstLine="720"/>
      <w:outlineLvl w:val="4"/>
    </w:pPr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8458A61FE4142B7BBDDC6A1B6681DC8">
    <w:name w:val="08458A61FE4142B7BBDDC6A1B6681DC8"/>
  </w:style>
  <w:style w:type="paragraph" w:customStyle="1" w:styleId="A0F111805EE3486BBFB33CC1B50565EA">
    <w:name w:val="A0F111805EE3486BBFB33CC1B50565EA"/>
  </w:style>
  <w:style w:type="paragraph" w:customStyle="1" w:styleId="260D5DF5E6B64357804A470280E9E38C">
    <w:name w:val="260D5DF5E6B64357804A470280E9E38C"/>
  </w:style>
  <w:style w:type="paragraph" w:customStyle="1" w:styleId="9CCEF284726E445DB87122B7914704C2">
    <w:name w:val="9CCEF284726E445DB87122B7914704C2"/>
  </w:style>
  <w:style w:type="paragraph" w:customStyle="1" w:styleId="190C116D56B243B78F45D66434ACE648">
    <w:name w:val="190C116D56B243B78F45D66434ACE648"/>
  </w:style>
  <w:style w:type="paragraph" w:customStyle="1" w:styleId="E98D092472C047BE8CC5D3FF1C83B127">
    <w:name w:val="E98D092472C047BE8CC5D3FF1C83B127"/>
  </w:style>
  <w:style w:type="paragraph" w:customStyle="1" w:styleId="35FD1705771C456EB444E758D9024DB9">
    <w:name w:val="35FD1705771C456EB444E758D9024DB9"/>
  </w:style>
  <w:style w:type="paragraph" w:customStyle="1" w:styleId="842DA2EF5D78474DB318558A98CCBF53">
    <w:name w:val="842DA2EF5D78474DB318558A98CCBF53"/>
  </w:style>
  <w:style w:type="paragraph" w:customStyle="1" w:styleId="8841396CA5584CAE9594514729D73A3A">
    <w:name w:val="8841396CA5584CAE9594514729D73A3A"/>
  </w:style>
  <w:style w:type="paragraph" w:customStyle="1" w:styleId="4551656A24674E6E8B7FDF25BF5A7871">
    <w:name w:val="4551656A24674E6E8B7FDF25BF5A7871"/>
  </w:style>
  <w:style w:type="paragraph" w:customStyle="1" w:styleId="6B10FB55658E445E8EE72A6A0521E118">
    <w:name w:val="6B10FB55658E445E8EE72A6A0521E118"/>
  </w:style>
  <w:style w:type="paragraph" w:customStyle="1" w:styleId="22F74D44E41748ED80DBF2405BA5A2E3">
    <w:name w:val="22F74D44E41748ED80DBF2405BA5A2E3"/>
  </w:style>
  <w:style w:type="paragraph" w:customStyle="1" w:styleId="29B4257A0D104B8CBADF112FA5816AA4">
    <w:name w:val="29B4257A0D104B8CBADF112FA5816AA4"/>
  </w:style>
  <w:style w:type="paragraph" w:customStyle="1" w:styleId="8984D9DEB80B41BD863CE799C0C7EA63">
    <w:name w:val="8984D9DEB80B41BD863CE799C0C7EA63"/>
  </w:style>
  <w:style w:type="paragraph" w:customStyle="1" w:styleId="9E8C7E2BF2E34265B96E42389C3D9F8C">
    <w:name w:val="9E8C7E2BF2E34265B96E42389C3D9F8C"/>
  </w:style>
  <w:style w:type="paragraph" w:customStyle="1" w:styleId="3DAC0D70C74644E5B645E7A09EAE224F">
    <w:name w:val="3DAC0D70C74644E5B645E7A09EAE224F"/>
  </w:style>
  <w:style w:type="paragraph" w:customStyle="1" w:styleId="D58DCD64D6AD44C1AE1D4D0644E8387A">
    <w:name w:val="D58DCD64D6AD44C1AE1D4D0644E8387A"/>
  </w:style>
  <w:style w:type="paragraph" w:customStyle="1" w:styleId="199CA9B99F0F48DC888F113E69CDE366">
    <w:name w:val="199CA9B99F0F48DC888F113E69CDE366"/>
  </w:style>
  <w:style w:type="paragraph" w:customStyle="1" w:styleId="44C3E9AE5A4641EEB2441F251A0A1009">
    <w:name w:val="44C3E9AE5A4641EEB2441F251A0A1009"/>
  </w:style>
  <w:style w:type="paragraph" w:customStyle="1" w:styleId="F7ACFD72147641A29442284DEE28D5C4">
    <w:name w:val="F7ACFD72147641A29442284DEE28D5C4"/>
  </w:style>
  <w:style w:type="character" w:customStyle="1" w:styleId="Heading4Char">
    <w:name w:val="Heading 4 Char"/>
    <w:basedOn w:val="DefaultParagraphFont"/>
    <w:link w:val="Heading4"/>
    <w:uiPriority w:val="3"/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paragraph" w:customStyle="1" w:styleId="92629B5D53D645D4841E0C1795FEF3B1">
    <w:name w:val="92629B5D53D645D4841E0C1795FEF3B1"/>
  </w:style>
  <w:style w:type="paragraph" w:customStyle="1" w:styleId="EC81C1417C8247F1ABC2F9C4D927CE3C">
    <w:name w:val="EC81C1417C8247F1ABC2F9C4D927CE3C"/>
  </w:style>
  <w:style w:type="character" w:customStyle="1" w:styleId="Heading5Char">
    <w:name w:val="Heading 5 Char"/>
    <w:basedOn w:val="DefaultParagraphFont"/>
    <w:link w:val="Heading5"/>
    <w:uiPriority w:val="3"/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paragraph" w:customStyle="1" w:styleId="1CDBB7F5BAEB472CB73E00482100C91A">
    <w:name w:val="1CDBB7F5BAEB472CB73E00482100C91A"/>
  </w:style>
  <w:style w:type="paragraph" w:customStyle="1" w:styleId="AC56BF408A3B4688BC10B7F7CAB26B30">
    <w:name w:val="AC56BF408A3B4688BC10B7F7CAB26B30"/>
  </w:style>
  <w:style w:type="paragraph" w:customStyle="1" w:styleId="0B38DAA9B08841A8AD40EF0F319913CC">
    <w:name w:val="0B38DAA9B08841A8AD40EF0F319913CC"/>
  </w:style>
  <w:style w:type="paragraph" w:customStyle="1" w:styleId="A6F5C8AC7D76433D929A37A80A652300">
    <w:name w:val="A6F5C8AC7D76433D929A37A80A652300"/>
  </w:style>
  <w:style w:type="paragraph" w:customStyle="1" w:styleId="947AE28BEDB84345B4BD276793D42C4C">
    <w:name w:val="947AE28BEDB84345B4BD276793D42C4C"/>
  </w:style>
  <w:style w:type="paragraph" w:customStyle="1" w:styleId="43C00899ECCD4DD794288F454E8998A8">
    <w:name w:val="43C00899ECCD4DD794288F454E8998A8"/>
  </w:style>
  <w:style w:type="paragraph" w:customStyle="1" w:styleId="0AAEFB40545E48CBBB22F127B4374643">
    <w:name w:val="0AAEFB40545E48CBBB22F127B4374643"/>
  </w:style>
  <w:style w:type="paragraph" w:customStyle="1" w:styleId="13BBE1D79AB042569C57BEBFE9A03E2F">
    <w:name w:val="13BBE1D79AB042569C57BEBFE9A03E2F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customStyle="1" w:styleId="0B0184B612E644E49AAA2AB57700C071">
    <w:name w:val="0B0184B612E644E49AAA2AB57700C0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Student APA Style paper 7th edition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GARRETT, JACOB</lastModifiedBy>
  <revision>5</revision>
  <dcterms:created xsi:type="dcterms:W3CDTF">2025-01-18T08:16:00.0000000Z</dcterms:created>
  <dcterms:modified xsi:type="dcterms:W3CDTF">2026-04-27T02:54:57.2532419Z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